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359E" w14:textId="77777777" w:rsidR="00816216" w:rsidRPr="00D87AFA" w:rsidRDefault="009C09BA" w:rsidP="00313263">
      <w:pPr>
        <w:pStyle w:val="Title"/>
        <w:spacing w:after="0"/>
        <w:jc w:val="center"/>
        <w:rPr>
          <w:sz w:val="40"/>
          <w:szCs w:val="40"/>
        </w:rPr>
      </w:pPr>
      <w:r w:rsidRPr="00D87AFA">
        <w:rPr>
          <w:sz w:val="40"/>
          <w:szCs w:val="40"/>
        </w:rPr>
        <w:t>Sania Nabila Salsabila</w:t>
      </w:r>
    </w:p>
    <w:p w14:paraId="5342DBDE" w14:textId="77777777" w:rsidR="00141A4C" w:rsidRDefault="009C09BA" w:rsidP="00313263">
      <w:pPr>
        <w:spacing w:after="0"/>
        <w:jc w:val="center"/>
        <w:rPr>
          <w:color w:val="2A7B88" w:themeColor="accent1" w:themeShade="BF"/>
          <w:sz w:val="24"/>
          <w:szCs w:val="24"/>
          <w:u w:val="single"/>
        </w:rPr>
      </w:pPr>
      <w:hyperlink r:id="rId11" w:history="1">
        <w:r w:rsidRPr="009C09BA">
          <w:rPr>
            <w:rStyle w:val="Hyperlink"/>
            <w:sz w:val="24"/>
            <w:szCs w:val="24"/>
          </w:rPr>
          <w:t>sania.nese@gmail.com</w:t>
        </w:r>
      </w:hyperlink>
      <w:r w:rsidRPr="009C09BA">
        <w:rPr>
          <w:sz w:val="24"/>
          <w:szCs w:val="24"/>
        </w:rPr>
        <w:t xml:space="preserve"> </w:t>
      </w:r>
      <w:r w:rsidR="00141A4C" w:rsidRPr="009C09BA">
        <w:rPr>
          <w:sz w:val="24"/>
          <w:szCs w:val="24"/>
        </w:rPr>
        <w:t>| </w:t>
      </w:r>
      <w:r w:rsidRPr="009C09BA">
        <w:rPr>
          <w:sz w:val="24"/>
          <w:szCs w:val="24"/>
        </w:rPr>
        <w:t>+6285740871136</w:t>
      </w:r>
      <w:r w:rsidR="005C4F47" w:rsidRPr="009C09BA">
        <w:rPr>
          <w:sz w:val="24"/>
          <w:szCs w:val="24"/>
        </w:rPr>
        <w:t xml:space="preserve"> | </w:t>
      </w:r>
      <w:hyperlink r:id="rId12" w:history="1">
        <w:r w:rsidR="001E7E6A" w:rsidRPr="005B5BA1">
          <w:rPr>
            <w:rStyle w:val="Hyperlink"/>
            <w:sz w:val="24"/>
            <w:szCs w:val="24"/>
          </w:rPr>
          <w:t>www.linkedin.com/in/sanianabilasalsabila</w:t>
        </w:r>
      </w:hyperlink>
    </w:p>
    <w:p w14:paraId="46F9BC06" w14:textId="77777777" w:rsidR="001E7E6A" w:rsidRPr="009C09BA" w:rsidRDefault="001E7E6A" w:rsidP="00313263">
      <w:pPr>
        <w:spacing w:after="0"/>
        <w:rPr>
          <w:sz w:val="24"/>
          <w:szCs w:val="24"/>
        </w:rPr>
      </w:pPr>
    </w:p>
    <w:p w14:paraId="75AF0CFD" w14:textId="7EE89C48" w:rsidR="006270A9" w:rsidRPr="00491BFC" w:rsidRDefault="00AE3185" w:rsidP="00A763C5">
      <w:pPr>
        <w:pStyle w:val="Heading1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SUMMARY</w:t>
      </w:r>
    </w:p>
    <w:p w14:paraId="22730E75" w14:textId="606CCF5C" w:rsidR="00491BFC" w:rsidRDefault="00C348B5" w:rsidP="00A763C5">
      <w:pPr>
        <w:spacing w:after="0"/>
        <w:jc w:val="both"/>
      </w:pPr>
      <w:r w:rsidRPr="00C348B5">
        <w:t>6th semester Informatics Engineering student at UIN Maulana Malik Ibrahim Malang with a GPA of 3.83/4.00, passionate about data analysis, statistics, and machine learning. Experienced as a Teaching Assistant and actively engaged in academic and organizational activities. Proficient in programming languages such as Python and R, with a solid foundation in database management (MySQL) and data processing. Skilled in using analytical tools and frameworks relevant to statistical modeling and predictive analysis. Strong communication, teamwork, and problem-solving skills demonstrated through teaching roles, entrepreneurial experience, and active involvement in tech communities</w:t>
      </w:r>
      <w:r w:rsidR="00A27361" w:rsidRPr="00A27361">
        <w:t>.</w:t>
      </w:r>
    </w:p>
    <w:p w14:paraId="2F380F93" w14:textId="77777777" w:rsidR="00072297" w:rsidRDefault="00072297" w:rsidP="00A763C5">
      <w:pPr>
        <w:spacing w:after="0"/>
        <w:jc w:val="both"/>
      </w:pPr>
    </w:p>
    <w:p w14:paraId="32FE5235" w14:textId="31201362" w:rsidR="009C09BA" w:rsidRPr="00491BFC" w:rsidRDefault="00AE3185" w:rsidP="00A763C5">
      <w:pPr>
        <w:pStyle w:val="Heading1"/>
        <w:spacing w:before="0" w:after="0"/>
        <w:jc w:val="both"/>
        <w:rPr>
          <w:rFonts w:asciiTheme="minorHAnsi" w:eastAsiaTheme="minorEastAsia" w:hAnsiTheme="minorHAnsi" w:cstheme="minorBidi"/>
          <w:color w:val="404040" w:themeColor="text1" w:themeTint="BF"/>
          <w:sz w:val="24"/>
          <w:szCs w:val="24"/>
        </w:rPr>
      </w:pPr>
      <w:r>
        <w:rPr>
          <w:sz w:val="24"/>
          <w:szCs w:val="24"/>
        </w:rPr>
        <w:t>EDUCATION</w:t>
      </w:r>
    </w:p>
    <w:p w14:paraId="61A47B77" w14:textId="2BAA01EB" w:rsidR="00C0146B" w:rsidRPr="00F31582" w:rsidRDefault="009C09BA" w:rsidP="00A763C5">
      <w:pPr>
        <w:spacing w:after="0"/>
        <w:jc w:val="both"/>
        <w:rPr>
          <w:b/>
        </w:rPr>
      </w:pPr>
      <w:r w:rsidRPr="00C0146B">
        <w:rPr>
          <w:b/>
        </w:rPr>
        <w:t>UIN M</w:t>
      </w:r>
      <w:r w:rsidR="00491BFC">
        <w:rPr>
          <w:b/>
        </w:rPr>
        <w:t>AULANA MALIK IBRAHIM MALANG</w:t>
      </w:r>
      <w:r w:rsidR="008C2A66">
        <w:rPr>
          <w:b/>
        </w:rPr>
        <w:t xml:space="preserve"> | </w:t>
      </w:r>
      <w:r w:rsidR="00DA44A5" w:rsidRPr="00F31582">
        <w:rPr>
          <w:b/>
        </w:rPr>
        <w:t xml:space="preserve">AGUSTUS </w:t>
      </w:r>
      <w:r w:rsidR="008C2A66" w:rsidRPr="00F31582">
        <w:rPr>
          <w:b/>
        </w:rPr>
        <w:t xml:space="preserve">2022 - </w:t>
      </w:r>
      <w:r w:rsidR="00AE3185" w:rsidRPr="00F31582">
        <w:rPr>
          <w:b/>
        </w:rPr>
        <w:t>PRESENT</w:t>
      </w:r>
    </w:p>
    <w:p w14:paraId="4E72B010" w14:textId="787871A8" w:rsidR="0048249B" w:rsidRDefault="00AE3185" w:rsidP="00A763C5">
      <w:pPr>
        <w:spacing w:after="0"/>
        <w:jc w:val="both"/>
      </w:pPr>
      <w:r w:rsidRPr="00AE3185">
        <w:t>Bachelor of Informatics Engineering</w:t>
      </w:r>
      <w:r w:rsidR="00C0146B">
        <w:t xml:space="preserve">, </w:t>
      </w:r>
      <w:r>
        <w:t>GPA</w:t>
      </w:r>
      <w:r w:rsidR="00C0146B">
        <w:t>: 3</w:t>
      </w:r>
      <w:r w:rsidR="00D525AC">
        <w:t>.8</w:t>
      </w:r>
      <w:r w:rsidR="00E8494C">
        <w:t>3</w:t>
      </w:r>
      <w:r w:rsidR="00C0146B">
        <w:t>/4.00</w:t>
      </w:r>
      <w:r w:rsidR="00C0146B">
        <w:tab/>
      </w:r>
    </w:p>
    <w:p w14:paraId="1980F568" w14:textId="77777777" w:rsidR="00283A67" w:rsidRDefault="00283A67" w:rsidP="00283A67">
      <w:pPr>
        <w:pStyle w:val="Heading1"/>
        <w:spacing w:after="0"/>
        <w:jc w:val="both"/>
        <w:rPr>
          <w:bCs/>
          <w:sz w:val="24"/>
          <w:szCs w:val="24"/>
        </w:rPr>
      </w:pPr>
      <w:r w:rsidRPr="00283A67">
        <w:rPr>
          <w:bCs/>
          <w:sz w:val="24"/>
          <w:szCs w:val="24"/>
        </w:rPr>
        <w:t>WORK EXPERIENCE</w:t>
      </w:r>
    </w:p>
    <w:p w14:paraId="49677A04" w14:textId="77777777" w:rsidR="00C348B5" w:rsidRPr="003F285A" w:rsidRDefault="00C348B5" w:rsidP="00C348B5">
      <w:pPr>
        <w:pStyle w:val="Heading2"/>
        <w:spacing w:before="0" w:after="0"/>
        <w:jc w:val="both"/>
        <w:rPr>
          <w:sz w:val="22"/>
          <w:szCs w:val="22"/>
        </w:rPr>
      </w:pPr>
      <w:r w:rsidRPr="003F285A">
        <w:rPr>
          <w:sz w:val="22"/>
          <w:szCs w:val="22"/>
        </w:rPr>
        <w:t>OWNER | ESENSPREMIUM | JUN</w:t>
      </w:r>
      <w:r>
        <w:rPr>
          <w:sz w:val="22"/>
          <w:szCs w:val="22"/>
        </w:rPr>
        <w:t>E</w:t>
      </w:r>
      <w:r w:rsidRPr="003F285A">
        <w:rPr>
          <w:sz w:val="22"/>
          <w:szCs w:val="22"/>
        </w:rPr>
        <w:t xml:space="preserve"> 2023 </w:t>
      </w:r>
      <w:r>
        <w:rPr>
          <w:sz w:val="22"/>
          <w:szCs w:val="22"/>
        </w:rPr>
        <w:t>–</w:t>
      </w:r>
      <w:r w:rsidRPr="003F285A">
        <w:rPr>
          <w:sz w:val="22"/>
          <w:szCs w:val="22"/>
        </w:rPr>
        <w:t xml:space="preserve"> </w:t>
      </w:r>
      <w:r>
        <w:rPr>
          <w:sz w:val="22"/>
          <w:szCs w:val="22"/>
        </w:rPr>
        <w:t>DECEMBER 2024</w:t>
      </w:r>
    </w:p>
    <w:p w14:paraId="21C0C5D2" w14:textId="77777777" w:rsidR="00C348B5" w:rsidRPr="007B6A41" w:rsidRDefault="00C348B5" w:rsidP="00C348B5">
      <w:pPr>
        <w:pStyle w:val="ListBullet"/>
        <w:jc w:val="both"/>
      </w:pPr>
      <w:r w:rsidRPr="007B6A41">
        <w:t>Manage an online academic assistance business, helping student complete assignments across various fields.</w:t>
      </w:r>
    </w:p>
    <w:p w14:paraId="7B71BF02" w14:textId="77777777" w:rsidR="00C348B5" w:rsidRPr="007B6A41" w:rsidRDefault="00C348B5" w:rsidP="00C348B5">
      <w:pPr>
        <w:pStyle w:val="ListBullet"/>
        <w:jc w:val="both"/>
      </w:pPr>
      <w:r w:rsidRPr="007B6A41">
        <w:t>Communicate with clients to understand their needs and ensure tasks are completed within deadlines.</w:t>
      </w:r>
    </w:p>
    <w:p w14:paraId="6690505A" w14:textId="07C1AE36" w:rsidR="00C348B5" w:rsidRPr="00C348B5" w:rsidRDefault="00C348B5" w:rsidP="00C348B5">
      <w:pPr>
        <w:pStyle w:val="ListBullet"/>
        <w:jc w:val="both"/>
      </w:pPr>
      <w:r w:rsidRPr="007B6A41">
        <w:t>Successfully completed over 50 assignments with a high level of client satisfaction.</w:t>
      </w:r>
    </w:p>
    <w:p w14:paraId="03535A72" w14:textId="6BE22000" w:rsidR="00283A67" w:rsidRPr="00283A67" w:rsidRDefault="00283A67" w:rsidP="00A27361">
      <w:pPr>
        <w:pStyle w:val="Heading2"/>
        <w:spacing w:before="0" w:after="0"/>
        <w:jc w:val="both"/>
        <w:rPr>
          <w:sz w:val="22"/>
          <w:szCs w:val="22"/>
        </w:rPr>
      </w:pPr>
      <w:r w:rsidRPr="00283A67">
        <w:rPr>
          <w:sz w:val="22"/>
          <w:szCs w:val="22"/>
        </w:rPr>
        <w:t>Teaching Assistant – Web Programming Practicum</w:t>
      </w:r>
      <w:r w:rsidR="00A27361" w:rsidRPr="00A27361">
        <w:rPr>
          <w:sz w:val="22"/>
          <w:szCs w:val="22"/>
        </w:rPr>
        <w:t xml:space="preserve"> </w:t>
      </w:r>
      <w:r w:rsidRPr="00283A67">
        <w:rPr>
          <w:sz w:val="22"/>
          <w:szCs w:val="22"/>
        </w:rPr>
        <w:t>| February 2025 – Present</w:t>
      </w:r>
    </w:p>
    <w:p w14:paraId="2FC17BB7" w14:textId="77777777" w:rsidR="00283A67" w:rsidRPr="00283A67" w:rsidRDefault="00283A67" w:rsidP="00A27361">
      <w:pPr>
        <w:pStyle w:val="ListBullet"/>
        <w:jc w:val="both"/>
      </w:pPr>
      <w:r w:rsidRPr="00283A67">
        <w:t>Assisted in teaching web programming using HTML, PHP, and CSS.</w:t>
      </w:r>
    </w:p>
    <w:p w14:paraId="0F9268D0" w14:textId="77777777" w:rsidR="00A27361" w:rsidRDefault="00283A67" w:rsidP="00A27361">
      <w:pPr>
        <w:pStyle w:val="ListBullet"/>
        <w:jc w:val="both"/>
      </w:pPr>
      <w:r w:rsidRPr="00283A67">
        <w:t>Supported students during practical sessions and evaluated assignments.</w:t>
      </w:r>
    </w:p>
    <w:p w14:paraId="0D9B01B1" w14:textId="5E66247B" w:rsidR="00283A67" w:rsidRPr="00A27361" w:rsidRDefault="00283A67" w:rsidP="00A27361">
      <w:pPr>
        <w:pStyle w:val="Heading2"/>
        <w:spacing w:before="0" w:after="0"/>
        <w:jc w:val="both"/>
        <w:rPr>
          <w:sz w:val="22"/>
          <w:szCs w:val="22"/>
        </w:rPr>
      </w:pPr>
      <w:r w:rsidRPr="00A27361">
        <w:rPr>
          <w:sz w:val="22"/>
          <w:szCs w:val="22"/>
        </w:rPr>
        <w:t>Teaching Assistant – Computer Graphics Practicum</w:t>
      </w:r>
      <w:r w:rsidR="00A27361" w:rsidRPr="00A27361">
        <w:rPr>
          <w:sz w:val="22"/>
          <w:szCs w:val="22"/>
        </w:rPr>
        <w:t xml:space="preserve"> </w:t>
      </w:r>
      <w:r w:rsidRPr="00A27361">
        <w:rPr>
          <w:sz w:val="22"/>
          <w:szCs w:val="22"/>
        </w:rPr>
        <w:t>| February 2025 – Present</w:t>
      </w:r>
    </w:p>
    <w:p w14:paraId="0E9CAC96" w14:textId="77777777" w:rsidR="00283A67" w:rsidRPr="00283A67" w:rsidRDefault="00283A67" w:rsidP="00A27361">
      <w:pPr>
        <w:pStyle w:val="ListBullet"/>
        <w:jc w:val="both"/>
      </w:pPr>
      <w:r w:rsidRPr="00283A67">
        <w:t>Helped in conducting 3D animation classes using Blender.</w:t>
      </w:r>
    </w:p>
    <w:p w14:paraId="65126BD2" w14:textId="48FF6478" w:rsidR="00C348B5" w:rsidRPr="00A27361" w:rsidRDefault="00283A67" w:rsidP="00C348B5">
      <w:pPr>
        <w:pStyle w:val="ListBullet"/>
        <w:jc w:val="both"/>
      </w:pPr>
      <w:r w:rsidRPr="00283A67">
        <w:t>Provided guidance on project development and basic animation principles.</w:t>
      </w:r>
    </w:p>
    <w:p w14:paraId="35A6B32E" w14:textId="30EF8881" w:rsidR="00491BFC" w:rsidRPr="006B1310" w:rsidRDefault="006B1310" w:rsidP="00A763C5">
      <w:pPr>
        <w:pStyle w:val="Heading1"/>
        <w:spacing w:after="0"/>
        <w:jc w:val="both"/>
        <w:rPr>
          <w:bCs/>
          <w:sz w:val="24"/>
          <w:szCs w:val="24"/>
        </w:rPr>
      </w:pPr>
      <w:r w:rsidRPr="006B1310">
        <w:rPr>
          <w:bCs/>
          <w:sz w:val="24"/>
          <w:szCs w:val="24"/>
        </w:rPr>
        <w:t xml:space="preserve">ORGANIZATIONAL </w:t>
      </w:r>
      <w:r>
        <w:rPr>
          <w:bCs/>
          <w:sz w:val="24"/>
          <w:szCs w:val="24"/>
        </w:rPr>
        <w:t xml:space="preserve">AND COMMITTEE </w:t>
      </w:r>
      <w:r w:rsidRPr="006B1310">
        <w:rPr>
          <w:bCs/>
          <w:sz w:val="24"/>
          <w:szCs w:val="24"/>
        </w:rPr>
        <w:t>EXPERIENCE</w:t>
      </w:r>
    </w:p>
    <w:p w14:paraId="5734B1C5" w14:textId="064F9D28" w:rsidR="00491BFC" w:rsidRPr="00491BFC" w:rsidRDefault="00491BFC" w:rsidP="00A763C5">
      <w:pPr>
        <w:pStyle w:val="Heading2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NETWOR</w:t>
      </w:r>
      <w:r w:rsidR="00122F11">
        <w:rPr>
          <w:sz w:val="22"/>
          <w:szCs w:val="22"/>
        </w:rPr>
        <w:t>k</w:t>
      </w:r>
      <w:r w:rsidRPr="00491BFC">
        <w:rPr>
          <w:sz w:val="22"/>
          <w:szCs w:val="22"/>
        </w:rPr>
        <w:t> </w:t>
      </w:r>
      <w:r w:rsidR="00313263">
        <w:rPr>
          <w:sz w:val="22"/>
          <w:szCs w:val="22"/>
        </w:rPr>
        <w:t xml:space="preserve">DIVISION </w:t>
      </w:r>
      <w:r w:rsidRPr="00491BFC">
        <w:rPr>
          <w:sz w:val="22"/>
          <w:szCs w:val="22"/>
        </w:rPr>
        <w:t>|</w:t>
      </w:r>
      <w:r>
        <w:rPr>
          <w:sz w:val="22"/>
          <w:szCs w:val="22"/>
        </w:rPr>
        <w:t xml:space="preserve"> ETHERNET</w:t>
      </w:r>
      <w:r w:rsidRPr="00491BFC">
        <w:rPr>
          <w:sz w:val="22"/>
          <w:szCs w:val="22"/>
        </w:rPr>
        <w:t> </w:t>
      </w:r>
      <w:r w:rsidR="00313263">
        <w:rPr>
          <w:sz w:val="22"/>
          <w:szCs w:val="22"/>
        </w:rPr>
        <w:t xml:space="preserve">COMMUNITY </w:t>
      </w:r>
      <w:r w:rsidRPr="00491BFC">
        <w:rPr>
          <w:sz w:val="22"/>
          <w:szCs w:val="22"/>
        </w:rPr>
        <w:t>| </w:t>
      </w:r>
      <w:r w:rsidR="00DA44A5">
        <w:rPr>
          <w:sz w:val="22"/>
          <w:szCs w:val="22"/>
        </w:rPr>
        <w:t xml:space="preserve">SEPTEMBER </w:t>
      </w:r>
      <w:r w:rsidRPr="00491BFC">
        <w:rPr>
          <w:sz w:val="22"/>
          <w:szCs w:val="22"/>
        </w:rPr>
        <w:t>202</w:t>
      </w:r>
      <w:r>
        <w:rPr>
          <w:sz w:val="22"/>
          <w:szCs w:val="22"/>
        </w:rPr>
        <w:t>3</w:t>
      </w:r>
      <w:r w:rsidRPr="00491BFC">
        <w:rPr>
          <w:sz w:val="22"/>
          <w:szCs w:val="22"/>
        </w:rPr>
        <w:t xml:space="preserve"> - </w:t>
      </w:r>
      <w:r w:rsidR="00313263">
        <w:rPr>
          <w:sz w:val="22"/>
          <w:szCs w:val="22"/>
        </w:rPr>
        <w:t>PRESENT</w:t>
      </w:r>
    </w:p>
    <w:p w14:paraId="6028C404" w14:textId="77777777" w:rsidR="00313263" w:rsidRPr="00DC63D0" w:rsidRDefault="00313263" w:rsidP="00A763C5">
      <w:pPr>
        <w:pStyle w:val="ListBullet"/>
        <w:jc w:val="both"/>
      </w:pPr>
      <w:r w:rsidRPr="00DC63D0">
        <w:t>Responsible for managing and distributing information regarding events and community knowledge-sharing sessions.</w:t>
      </w:r>
    </w:p>
    <w:p w14:paraId="5A4D3CF7" w14:textId="40BB927F" w:rsidR="00313263" w:rsidRPr="00313263" w:rsidRDefault="00313263" w:rsidP="00A763C5">
      <w:pPr>
        <w:pStyle w:val="ListBullet"/>
        <w:jc w:val="both"/>
      </w:pPr>
      <w:r w:rsidRPr="00DC63D0">
        <w:t>Actively involved in discussions and community meetings to enhance information exchange.</w:t>
      </w:r>
    </w:p>
    <w:p w14:paraId="4D0F89D3" w14:textId="374CACEC" w:rsidR="00491BFC" w:rsidRDefault="00313263" w:rsidP="00A763C5">
      <w:pPr>
        <w:pStyle w:val="Heading2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EVENT DIVISION </w:t>
      </w:r>
      <w:r w:rsidR="00491BFC" w:rsidRPr="00491BFC">
        <w:rPr>
          <w:sz w:val="22"/>
          <w:szCs w:val="22"/>
        </w:rPr>
        <w:t>|</w:t>
      </w:r>
      <w:r w:rsidR="00491BFC">
        <w:rPr>
          <w:sz w:val="22"/>
          <w:szCs w:val="22"/>
        </w:rPr>
        <w:t xml:space="preserve"> SAINTEK EVENT</w:t>
      </w:r>
      <w:r w:rsidR="00491BFC" w:rsidRPr="00491BFC">
        <w:rPr>
          <w:sz w:val="22"/>
          <w:szCs w:val="22"/>
        </w:rPr>
        <w:t> | </w:t>
      </w:r>
      <w:r w:rsidR="00DA44A5">
        <w:rPr>
          <w:sz w:val="22"/>
          <w:szCs w:val="22"/>
        </w:rPr>
        <w:t>SEPTEMBER 2023 – DE</w:t>
      </w:r>
      <w:r>
        <w:rPr>
          <w:sz w:val="22"/>
          <w:szCs w:val="22"/>
        </w:rPr>
        <w:t>C</w:t>
      </w:r>
      <w:r w:rsidR="00DA44A5">
        <w:rPr>
          <w:sz w:val="22"/>
          <w:szCs w:val="22"/>
        </w:rPr>
        <w:t>EMBER 2023</w:t>
      </w:r>
    </w:p>
    <w:p w14:paraId="2EBB2B54" w14:textId="77777777" w:rsidR="00313263" w:rsidRPr="00DC63D0" w:rsidRDefault="00313263" w:rsidP="00A763C5">
      <w:pPr>
        <w:pStyle w:val="ListBullet"/>
        <w:jc w:val="both"/>
      </w:pPr>
      <w:r w:rsidRPr="00DC63D0">
        <w:t>Planned and executed event schedules to ensure smooth operation.</w:t>
      </w:r>
    </w:p>
    <w:p w14:paraId="00A0AA8A" w14:textId="583672AD" w:rsidR="00313263" w:rsidRDefault="00313263" w:rsidP="00A763C5">
      <w:pPr>
        <w:pStyle w:val="ListBullet"/>
        <w:jc w:val="both"/>
      </w:pPr>
      <w:r w:rsidRPr="00DC63D0">
        <w:t>Coordinated with various stakeholders, including judges, referees, and participants, to ensure all preparations were completed efficiently.</w:t>
      </w:r>
    </w:p>
    <w:p w14:paraId="6696CAC5" w14:textId="019C7117" w:rsidR="00D525AC" w:rsidRDefault="00D525AC" w:rsidP="00A763C5">
      <w:pPr>
        <w:pStyle w:val="Heading2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Technopreneurship</w:t>
      </w:r>
      <w:r w:rsidR="00313263">
        <w:rPr>
          <w:sz w:val="22"/>
          <w:szCs w:val="22"/>
        </w:rPr>
        <w:t xml:space="preserve"> DIVISION </w:t>
      </w:r>
      <w:r>
        <w:rPr>
          <w:sz w:val="22"/>
          <w:szCs w:val="22"/>
        </w:rPr>
        <w:t xml:space="preserve">– marketing </w:t>
      </w:r>
      <w:r w:rsidRPr="00491BFC">
        <w:rPr>
          <w:sz w:val="22"/>
          <w:szCs w:val="22"/>
        </w:rPr>
        <w:t>|</w:t>
      </w:r>
      <w:r>
        <w:rPr>
          <w:sz w:val="22"/>
          <w:szCs w:val="22"/>
        </w:rPr>
        <w:t xml:space="preserve"> HIMATIF ENCODER</w:t>
      </w:r>
      <w:r w:rsidRPr="00491BFC">
        <w:rPr>
          <w:sz w:val="22"/>
          <w:szCs w:val="22"/>
        </w:rPr>
        <w:t> | </w:t>
      </w:r>
      <w:r w:rsidR="00E8494C">
        <w:rPr>
          <w:sz w:val="22"/>
          <w:szCs w:val="22"/>
        </w:rPr>
        <w:t>Ma</w:t>
      </w:r>
      <w:r w:rsidR="006435C2">
        <w:rPr>
          <w:sz w:val="22"/>
          <w:szCs w:val="22"/>
        </w:rPr>
        <w:t>RCH</w:t>
      </w:r>
      <w:r>
        <w:rPr>
          <w:sz w:val="22"/>
          <w:szCs w:val="22"/>
        </w:rPr>
        <w:t xml:space="preserve"> 202</w:t>
      </w:r>
      <w:r w:rsidR="00E8494C">
        <w:rPr>
          <w:sz w:val="22"/>
          <w:szCs w:val="22"/>
        </w:rPr>
        <w:t>4</w:t>
      </w:r>
      <w:r>
        <w:rPr>
          <w:sz w:val="22"/>
          <w:szCs w:val="22"/>
        </w:rPr>
        <w:t xml:space="preserve"> – </w:t>
      </w:r>
      <w:r w:rsidR="00E8494C">
        <w:rPr>
          <w:sz w:val="22"/>
          <w:szCs w:val="22"/>
        </w:rPr>
        <w:t>NOVEMBER</w:t>
      </w:r>
      <w:r>
        <w:rPr>
          <w:sz w:val="22"/>
          <w:szCs w:val="22"/>
        </w:rPr>
        <w:t xml:space="preserve"> 202</w:t>
      </w:r>
      <w:r w:rsidR="00E8494C">
        <w:rPr>
          <w:sz w:val="22"/>
          <w:szCs w:val="22"/>
        </w:rPr>
        <w:t>4</w:t>
      </w:r>
    </w:p>
    <w:p w14:paraId="508F4EB1" w14:textId="3FF47FEE" w:rsidR="00313263" w:rsidRPr="00DC63D0" w:rsidRDefault="00313263" w:rsidP="00A763C5">
      <w:pPr>
        <w:pStyle w:val="ListBullet"/>
        <w:jc w:val="both"/>
      </w:pPr>
      <w:r w:rsidRPr="00DC63D0">
        <w:t xml:space="preserve">Created </w:t>
      </w:r>
      <w:r w:rsidR="00FA0765">
        <w:t xml:space="preserve">creative </w:t>
      </w:r>
      <w:r w:rsidRPr="00DC63D0">
        <w:t>broadcast content for promotional campaigns.</w:t>
      </w:r>
    </w:p>
    <w:p w14:paraId="713B9D2A" w14:textId="5169B686" w:rsidR="00E8494C" w:rsidRDefault="00313263" w:rsidP="00A763C5">
      <w:pPr>
        <w:pStyle w:val="ListBullet"/>
        <w:jc w:val="both"/>
      </w:pPr>
      <w:r w:rsidRPr="00DC63D0">
        <w:t>Responsible for merchandise management and sourcing sponsors.</w:t>
      </w:r>
    </w:p>
    <w:p w14:paraId="4BD2EF73" w14:textId="4124857D" w:rsidR="00102947" w:rsidRDefault="00102947" w:rsidP="00A763C5">
      <w:pPr>
        <w:pStyle w:val="Heading2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GENERAL OFFICER DIVISION </w:t>
      </w:r>
      <w:r w:rsidRPr="00491BFC">
        <w:rPr>
          <w:sz w:val="22"/>
          <w:szCs w:val="22"/>
        </w:rPr>
        <w:t>|</w:t>
      </w:r>
      <w:r>
        <w:rPr>
          <w:sz w:val="22"/>
          <w:szCs w:val="22"/>
        </w:rPr>
        <w:t xml:space="preserve"> GOOGLE DEVELOPER GROUPS MALIKI</w:t>
      </w:r>
      <w:r w:rsidRPr="00491BFC">
        <w:rPr>
          <w:sz w:val="22"/>
          <w:szCs w:val="22"/>
        </w:rPr>
        <w:t> | </w:t>
      </w:r>
      <w:r w:rsidR="006435C2">
        <w:rPr>
          <w:sz w:val="22"/>
          <w:szCs w:val="22"/>
        </w:rPr>
        <w:t xml:space="preserve">OCTOBER </w:t>
      </w:r>
      <w:r>
        <w:rPr>
          <w:sz w:val="22"/>
          <w:szCs w:val="22"/>
        </w:rPr>
        <w:t xml:space="preserve">2024 – </w:t>
      </w:r>
      <w:r w:rsidR="006435C2">
        <w:rPr>
          <w:sz w:val="22"/>
          <w:szCs w:val="22"/>
        </w:rPr>
        <w:t>PRESENT</w:t>
      </w:r>
    </w:p>
    <w:p w14:paraId="7638DF19" w14:textId="70899A76" w:rsidR="00102947" w:rsidRPr="00DC63D0" w:rsidRDefault="00C45DBA" w:rsidP="00A763C5">
      <w:pPr>
        <w:pStyle w:val="ListBullet"/>
        <w:jc w:val="both"/>
      </w:pPr>
      <w:r w:rsidRPr="00C45DBA">
        <w:t>Taking notes of meeting sessions and organizing activity reports in a well</w:t>
      </w:r>
      <w:r w:rsidR="00A85D9A">
        <w:t>-</w:t>
      </w:r>
      <w:r w:rsidRPr="00C45DBA">
        <w:t>organized format</w:t>
      </w:r>
      <w:r w:rsidR="00102947" w:rsidRPr="00DC63D0">
        <w:t>.</w:t>
      </w:r>
    </w:p>
    <w:p w14:paraId="7100559B" w14:textId="6A232168" w:rsidR="00FE6156" w:rsidRDefault="00C45DBA" w:rsidP="00C348B5">
      <w:pPr>
        <w:pStyle w:val="ListBullet"/>
        <w:jc w:val="both"/>
      </w:pPr>
      <w:r w:rsidRPr="00C45DBA">
        <w:t>Manage and maintain community documents to keep them organized and easily accessible</w:t>
      </w:r>
      <w:r w:rsidR="00102947" w:rsidRPr="00DC63D0">
        <w:t>.</w:t>
      </w:r>
    </w:p>
    <w:p w14:paraId="43AB653D" w14:textId="71E8515E" w:rsidR="00491BFC" w:rsidRPr="00491BFC" w:rsidRDefault="004F5F6C" w:rsidP="00A763C5">
      <w:pPr>
        <w:pStyle w:val="Heading1"/>
        <w:spacing w:before="0" w:after="0"/>
        <w:jc w:val="both"/>
        <w:rPr>
          <w:sz w:val="24"/>
          <w:szCs w:val="24"/>
        </w:rPr>
      </w:pPr>
      <w:r w:rsidRPr="004F5F6C">
        <w:rPr>
          <w:sz w:val="24"/>
          <w:szCs w:val="24"/>
        </w:rPr>
        <w:t>COURSE AND CERTIFICATION HISTORY</w:t>
      </w:r>
    </w:p>
    <w:p w14:paraId="2157BA3E" w14:textId="5769357C" w:rsidR="00491BFC" w:rsidRDefault="00805A8E" w:rsidP="00A763C5">
      <w:pPr>
        <w:pStyle w:val="ListBullet"/>
        <w:spacing w:after="0" w:line="240" w:lineRule="auto"/>
        <w:jc w:val="both"/>
      </w:pPr>
      <w:r w:rsidRPr="00805A8E">
        <w:rPr>
          <w:b/>
        </w:rPr>
        <w:t>Weboender</w:t>
      </w:r>
      <w:r w:rsidR="00313263">
        <w:rPr>
          <w:b/>
        </w:rPr>
        <w:t xml:space="preserve"> Community</w:t>
      </w:r>
      <w:r w:rsidRPr="00805A8E">
        <w:t xml:space="preserve"> </w:t>
      </w:r>
      <w:r>
        <w:t xml:space="preserve">- </w:t>
      </w:r>
      <w:r w:rsidR="00D87AFA" w:rsidRPr="00D87AFA">
        <w:t>B</w:t>
      </w:r>
      <w:r w:rsidR="00D87AFA">
        <w:t xml:space="preserve">ootcamp Laravel </w:t>
      </w:r>
      <w:r>
        <w:t>(De</w:t>
      </w:r>
      <w:r w:rsidR="00057302">
        <w:t>c</w:t>
      </w:r>
      <w:r>
        <w:t xml:space="preserve">ember </w:t>
      </w:r>
      <w:r w:rsidR="00D87AFA" w:rsidRPr="00D87AFA">
        <w:t>2023</w:t>
      </w:r>
      <w:r>
        <w:t>)</w:t>
      </w:r>
    </w:p>
    <w:p w14:paraId="43B671AD" w14:textId="2BA05BE9" w:rsidR="00522E92" w:rsidRDefault="00805A8E" w:rsidP="00522E92">
      <w:pPr>
        <w:pStyle w:val="ListBullet"/>
        <w:spacing w:after="0" w:line="240" w:lineRule="auto"/>
        <w:jc w:val="both"/>
      </w:pPr>
      <w:r w:rsidRPr="00805A8E">
        <w:rPr>
          <w:b/>
        </w:rPr>
        <w:t>D</w:t>
      </w:r>
      <w:r w:rsidR="00FA0765">
        <w:rPr>
          <w:b/>
        </w:rPr>
        <w:t>igital Talent Scholarship</w:t>
      </w:r>
      <w:r>
        <w:t xml:space="preserve"> </w:t>
      </w:r>
      <w:r w:rsidR="00FA0765">
        <w:t>–</w:t>
      </w:r>
      <w:r>
        <w:t xml:space="preserve"> </w:t>
      </w:r>
      <w:r w:rsidR="00FA0765">
        <w:t>Database (Talent Scouting Academy)</w:t>
      </w:r>
      <w:r w:rsidR="00122F11">
        <w:t xml:space="preserve"> </w:t>
      </w:r>
      <w:r>
        <w:t>(</w:t>
      </w:r>
      <w:r w:rsidR="00FA0765">
        <w:t xml:space="preserve">March – June </w:t>
      </w:r>
      <w:r w:rsidR="00122F11">
        <w:t>202</w:t>
      </w:r>
      <w:r w:rsidR="00FA0765">
        <w:t>4</w:t>
      </w:r>
      <w:r>
        <w:t>)</w:t>
      </w:r>
    </w:p>
    <w:p w14:paraId="6E21FF79" w14:textId="77777777" w:rsidR="00D87AFA" w:rsidRPr="00491BFC" w:rsidRDefault="00D87AFA" w:rsidP="00A763C5">
      <w:pPr>
        <w:pStyle w:val="ListBullet"/>
        <w:numPr>
          <w:ilvl w:val="0"/>
          <w:numId w:val="0"/>
        </w:numPr>
        <w:spacing w:after="0" w:line="240" w:lineRule="auto"/>
        <w:ind w:left="216"/>
        <w:jc w:val="both"/>
      </w:pPr>
    </w:p>
    <w:p w14:paraId="2952A504" w14:textId="2ED32211" w:rsidR="00EC3D9F" w:rsidRPr="00D87AFA" w:rsidRDefault="004F5F6C" w:rsidP="00A763C5">
      <w:pPr>
        <w:pStyle w:val="Heading1"/>
        <w:spacing w:before="0" w:after="0"/>
        <w:jc w:val="both"/>
        <w:rPr>
          <w:sz w:val="24"/>
          <w:szCs w:val="24"/>
        </w:rPr>
        <w:sectPr w:rsidR="00EC3D9F" w:rsidRPr="00D87AFA" w:rsidSect="00D87AFA">
          <w:footerReference w:type="default" r:id="rId13"/>
          <w:pgSz w:w="12240" w:h="15840"/>
          <w:pgMar w:top="1009" w:right="1151" w:bottom="1151" w:left="1151" w:header="720" w:footer="720" w:gutter="0"/>
          <w:pgNumType w:start="1"/>
          <w:cols w:space="720"/>
          <w:titlePg/>
          <w:docGrid w:linePitch="360"/>
        </w:sectPr>
      </w:pPr>
      <w:r>
        <w:rPr>
          <w:sz w:val="24"/>
          <w:szCs w:val="24"/>
        </w:rPr>
        <w:t>SKILLS</w:t>
      </w:r>
    </w:p>
    <w:p w14:paraId="62915F32" w14:textId="6362E8C2" w:rsidR="00676587" w:rsidRDefault="00FA0765" w:rsidP="00A763C5">
      <w:pPr>
        <w:pStyle w:val="ListBullet"/>
        <w:spacing w:after="0" w:line="240" w:lineRule="auto"/>
        <w:jc w:val="both"/>
      </w:pPr>
      <w:r>
        <w:t>Graphic Design</w:t>
      </w:r>
      <w:r w:rsidR="00D87AFA">
        <w:t xml:space="preserve"> (Canva</w:t>
      </w:r>
      <w:r>
        <w:t>)</w:t>
      </w:r>
    </w:p>
    <w:p w14:paraId="7DFDEBB5" w14:textId="77777777" w:rsidR="00EC3D9F" w:rsidRPr="00EB04CC" w:rsidRDefault="00D87AFA" w:rsidP="00A763C5">
      <w:pPr>
        <w:pStyle w:val="ListBullet"/>
        <w:spacing w:after="0" w:line="240" w:lineRule="auto"/>
        <w:jc w:val="both"/>
      </w:pPr>
      <w:r>
        <w:t>Video Editing (Capcut)</w:t>
      </w:r>
    </w:p>
    <w:p w14:paraId="11488A33" w14:textId="70FACAC5" w:rsidR="00D87AFA" w:rsidRDefault="00FA0765" w:rsidP="00A763C5">
      <w:pPr>
        <w:pStyle w:val="ListBullet"/>
        <w:spacing w:after="0" w:line="240" w:lineRule="auto"/>
        <w:jc w:val="both"/>
      </w:pPr>
      <w:r>
        <w:t>Programming Language</w:t>
      </w:r>
      <w:r w:rsidR="000F5BC7">
        <w:t xml:space="preserve"> </w:t>
      </w:r>
      <w:r w:rsidR="00D87AFA">
        <w:t>(</w:t>
      </w:r>
      <w:r w:rsidR="00C348B5">
        <w:t xml:space="preserve">R, Python, </w:t>
      </w:r>
      <w:r w:rsidR="00D87AFA">
        <w:t>Java</w:t>
      </w:r>
      <w:r>
        <w:t xml:space="preserve">, PHP, </w:t>
      </w:r>
      <w:r w:rsidR="008F29DB">
        <w:t>CSS, JavaScript, Dart</w:t>
      </w:r>
      <w:r w:rsidR="00D87AFA">
        <w:t>)</w:t>
      </w:r>
    </w:p>
    <w:p w14:paraId="605AE827" w14:textId="2FA41F0A" w:rsidR="008F29DB" w:rsidRDefault="008F29DB" w:rsidP="00A763C5">
      <w:pPr>
        <w:pStyle w:val="ListBullet"/>
        <w:spacing w:after="0" w:line="240" w:lineRule="auto"/>
        <w:jc w:val="both"/>
      </w:pPr>
      <w:r>
        <w:t>3D Design (Blender)</w:t>
      </w:r>
    </w:p>
    <w:p w14:paraId="26EA7B5B" w14:textId="77777777" w:rsidR="00D87AFA" w:rsidRDefault="00D87AFA" w:rsidP="00A763C5">
      <w:pPr>
        <w:pStyle w:val="ListBullet"/>
        <w:spacing w:after="0" w:line="240" w:lineRule="auto"/>
        <w:jc w:val="both"/>
      </w:pPr>
      <w:r>
        <w:t>Microsoft (Word, Power Point)</w:t>
      </w:r>
    </w:p>
    <w:p w14:paraId="0C8B07B6" w14:textId="77777777" w:rsidR="00EC3D9F" w:rsidRDefault="00D87AFA" w:rsidP="00A763C5">
      <w:pPr>
        <w:pStyle w:val="ListBullet"/>
        <w:spacing w:after="0" w:line="240" w:lineRule="auto"/>
        <w:jc w:val="both"/>
      </w:pPr>
      <w:r>
        <w:t>Database (MySQL)</w:t>
      </w:r>
    </w:p>
    <w:p w14:paraId="4CB386B1" w14:textId="5AAF47C9" w:rsidR="00D87AFA" w:rsidRDefault="00D87AFA" w:rsidP="00A763C5">
      <w:pPr>
        <w:pStyle w:val="ListBullet"/>
        <w:spacing w:after="0" w:line="240" w:lineRule="auto"/>
        <w:jc w:val="both"/>
        <w:sectPr w:rsidR="00D87AFA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  <w:r>
        <w:t>Framework (Larave</w:t>
      </w:r>
      <w:r w:rsidR="00057302">
        <w:t>l</w:t>
      </w:r>
      <w:r w:rsidR="003F733D">
        <w:t>)</w:t>
      </w:r>
    </w:p>
    <w:p w14:paraId="7D7FCA63" w14:textId="77777777" w:rsidR="00313263" w:rsidRPr="00313263" w:rsidRDefault="00313263" w:rsidP="00313263"/>
    <w:sectPr w:rsidR="00313263" w:rsidRPr="00313263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B661" w14:textId="77777777" w:rsidR="000A7A2F" w:rsidRDefault="000A7A2F">
      <w:pPr>
        <w:spacing w:after="0"/>
      </w:pPr>
      <w:r>
        <w:separator/>
      </w:r>
    </w:p>
  </w:endnote>
  <w:endnote w:type="continuationSeparator" w:id="0">
    <w:p w14:paraId="3CCD3BE8" w14:textId="77777777" w:rsidR="000A7A2F" w:rsidRDefault="000A7A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B15A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E604" w14:textId="77777777" w:rsidR="000A7A2F" w:rsidRDefault="000A7A2F">
      <w:pPr>
        <w:spacing w:after="0"/>
      </w:pPr>
      <w:r>
        <w:separator/>
      </w:r>
    </w:p>
  </w:footnote>
  <w:footnote w:type="continuationSeparator" w:id="0">
    <w:p w14:paraId="1A4582AF" w14:textId="77777777" w:rsidR="000A7A2F" w:rsidRDefault="000A7A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BE1FC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42B44C5"/>
    <w:multiLevelType w:val="multilevel"/>
    <w:tmpl w:val="EF9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C292D"/>
    <w:multiLevelType w:val="multilevel"/>
    <w:tmpl w:val="C44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634D3"/>
    <w:multiLevelType w:val="multilevel"/>
    <w:tmpl w:val="7F7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426B9"/>
    <w:multiLevelType w:val="multilevel"/>
    <w:tmpl w:val="62E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BA3232E"/>
    <w:multiLevelType w:val="multilevel"/>
    <w:tmpl w:val="C5A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77804"/>
    <w:multiLevelType w:val="multilevel"/>
    <w:tmpl w:val="1A7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9BA7CC1"/>
    <w:multiLevelType w:val="multilevel"/>
    <w:tmpl w:val="B25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B164A"/>
    <w:multiLevelType w:val="multilevel"/>
    <w:tmpl w:val="926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721F706D"/>
    <w:multiLevelType w:val="multilevel"/>
    <w:tmpl w:val="B8A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74BEE"/>
    <w:multiLevelType w:val="multilevel"/>
    <w:tmpl w:val="6F3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073206">
    <w:abstractNumId w:val="9"/>
  </w:num>
  <w:num w:numId="2" w16cid:durableId="1278874545">
    <w:abstractNumId w:val="9"/>
    <w:lvlOverride w:ilvl="0">
      <w:startOverride w:val="1"/>
    </w:lvlOverride>
  </w:num>
  <w:num w:numId="3" w16cid:durableId="851532499">
    <w:abstractNumId w:val="9"/>
    <w:lvlOverride w:ilvl="0">
      <w:startOverride w:val="1"/>
    </w:lvlOverride>
  </w:num>
  <w:num w:numId="4" w16cid:durableId="1922324556">
    <w:abstractNumId w:val="9"/>
    <w:lvlOverride w:ilvl="0">
      <w:startOverride w:val="1"/>
    </w:lvlOverride>
  </w:num>
  <w:num w:numId="5" w16cid:durableId="1283726754">
    <w:abstractNumId w:val="8"/>
  </w:num>
  <w:num w:numId="6" w16cid:durableId="1045984359">
    <w:abstractNumId w:val="7"/>
  </w:num>
  <w:num w:numId="7" w16cid:durableId="460465966">
    <w:abstractNumId w:val="6"/>
  </w:num>
  <w:num w:numId="8" w16cid:durableId="1719472412">
    <w:abstractNumId w:val="5"/>
  </w:num>
  <w:num w:numId="9" w16cid:durableId="2002737106">
    <w:abstractNumId w:val="4"/>
  </w:num>
  <w:num w:numId="10" w16cid:durableId="416555818">
    <w:abstractNumId w:val="3"/>
  </w:num>
  <w:num w:numId="11" w16cid:durableId="1753119318">
    <w:abstractNumId w:val="2"/>
  </w:num>
  <w:num w:numId="12" w16cid:durableId="1412240197">
    <w:abstractNumId w:val="1"/>
  </w:num>
  <w:num w:numId="13" w16cid:durableId="1129669152">
    <w:abstractNumId w:val="0"/>
  </w:num>
  <w:num w:numId="14" w16cid:durableId="1746023815">
    <w:abstractNumId w:val="17"/>
  </w:num>
  <w:num w:numId="15" w16cid:durableId="1550414087">
    <w:abstractNumId w:val="24"/>
  </w:num>
  <w:num w:numId="16" w16cid:durableId="586810522">
    <w:abstractNumId w:val="13"/>
  </w:num>
  <w:num w:numId="17" w16cid:durableId="1346832865">
    <w:abstractNumId w:val="21"/>
  </w:num>
  <w:num w:numId="18" w16cid:durableId="1045175692">
    <w:abstractNumId w:val="10"/>
  </w:num>
  <w:num w:numId="19" w16cid:durableId="425804330">
    <w:abstractNumId w:val="31"/>
  </w:num>
  <w:num w:numId="20" w16cid:durableId="1843351924">
    <w:abstractNumId w:val="25"/>
  </w:num>
  <w:num w:numId="21" w16cid:durableId="1804423116">
    <w:abstractNumId w:val="11"/>
  </w:num>
  <w:num w:numId="22" w16cid:durableId="1242375397">
    <w:abstractNumId w:val="18"/>
  </w:num>
  <w:num w:numId="23" w16cid:durableId="1197888018">
    <w:abstractNumId w:val="30"/>
  </w:num>
  <w:num w:numId="24" w16cid:durableId="1549877789">
    <w:abstractNumId w:val="12"/>
  </w:num>
  <w:num w:numId="25" w16cid:durableId="1347975087">
    <w:abstractNumId w:val="14"/>
  </w:num>
  <w:num w:numId="26" w16cid:durableId="741872585">
    <w:abstractNumId w:val="27"/>
  </w:num>
  <w:num w:numId="27" w16cid:durableId="1961253811">
    <w:abstractNumId w:val="26"/>
  </w:num>
  <w:num w:numId="28" w16cid:durableId="645665593">
    <w:abstractNumId w:val="23"/>
  </w:num>
  <w:num w:numId="29" w16cid:durableId="461577695">
    <w:abstractNumId w:val="19"/>
  </w:num>
  <w:num w:numId="30" w16cid:durableId="1279751955">
    <w:abstractNumId w:val="11"/>
  </w:num>
  <w:num w:numId="31" w16cid:durableId="1876383199">
    <w:abstractNumId w:val="16"/>
  </w:num>
  <w:num w:numId="32" w16cid:durableId="2086297219">
    <w:abstractNumId w:val="11"/>
  </w:num>
  <w:num w:numId="33" w16cid:durableId="1583837654">
    <w:abstractNumId w:val="20"/>
  </w:num>
  <w:num w:numId="34" w16cid:durableId="130051795">
    <w:abstractNumId w:val="33"/>
  </w:num>
  <w:num w:numId="35" w16cid:durableId="1783840403">
    <w:abstractNumId w:val="28"/>
  </w:num>
  <w:num w:numId="36" w16cid:durableId="556354572">
    <w:abstractNumId w:val="22"/>
  </w:num>
  <w:num w:numId="37" w16cid:durableId="2055109411">
    <w:abstractNumId w:val="15"/>
  </w:num>
  <w:num w:numId="38" w16cid:durableId="1513032348">
    <w:abstractNumId w:val="11"/>
  </w:num>
  <w:num w:numId="39" w16cid:durableId="969751889">
    <w:abstractNumId w:val="11"/>
  </w:num>
  <w:num w:numId="40" w16cid:durableId="1204176519">
    <w:abstractNumId w:val="29"/>
  </w:num>
  <w:num w:numId="41" w16cid:durableId="118888189">
    <w:abstractNumId w:val="32"/>
  </w:num>
  <w:num w:numId="42" w16cid:durableId="1281495433">
    <w:abstractNumId w:val="11"/>
  </w:num>
  <w:num w:numId="43" w16cid:durableId="742528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BA"/>
    <w:rsid w:val="0001582B"/>
    <w:rsid w:val="00057302"/>
    <w:rsid w:val="0007149E"/>
    <w:rsid w:val="00072297"/>
    <w:rsid w:val="00082E6D"/>
    <w:rsid w:val="000A4F59"/>
    <w:rsid w:val="000A7A2F"/>
    <w:rsid w:val="000E2BC5"/>
    <w:rsid w:val="000F5BC7"/>
    <w:rsid w:val="000F6F53"/>
    <w:rsid w:val="00102947"/>
    <w:rsid w:val="00122F11"/>
    <w:rsid w:val="001316DC"/>
    <w:rsid w:val="00137193"/>
    <w:rsid w:val="00141A4C"/>
    <w:rsid w:val="00185FC6"/>
    <w:rsid w:val="001B29CF"/>
    <w:rsid w:val="001E7E6A"/>
    <w:rsid w:val="00232312"/>
    <w:rsid w:val="0028220F"/>
    <w:rsid w:val="00283A67"/>
    <w:rsid w:val="0029269F"/>
    <w:rsid w:val="002D77E3"/>
    <w:rsid w:val="00306BD6"/>
    <w:rsid w:val="00313263"/>
    <w:rsid w:val="00356C14"/>
    <w:rsid w:val="00360C19"/>
    <w:rsid w:val="00362A88"/>
    <w:rsid w:val="003B7FA6"/>
    <w:rsid w:val="003F733D"/>
    <w:rsid w:val="004440FC"/>
    <w:rsid w:val="00445342"/>
    <w:rsid w:val="00460E93"/>
    <w:rsid w:val="004749DA"/>
    <w:rsid w:val="0048249B"/>
    <w:rsid w:val="00491BFC"/>
    <w:rsid w:val="004A4F06"/>
    <w:rsid w:val="004C0A6D"/>
    <w:rsid w:val="004F5F6C"/>
    <w:rsid w:val="005169DC"/>
    <w:rsid w:val="00522E92"/>
    <w:rsid w:val="00557E35"/>
    <w:rsid w:val="00584EB7"/>
    <w:rsid w:val="00586DAF"/>
    <w:rsid w:val="005C4F47"/>
    <w:rsid w:val="005E5DBA"/>
    <w:rsid w:val="00617B26"/>
    <w:rsid w:val="006270A9"/>
    <w:rsid w:val="006435C2"/>
    <w:rsid w:val="00675956"/>
    <w:rsid w:val="00676587"/>
    <w:rsid w:val="00681034"/>
    <w:rsid w:val="0068230B"/>
    <w:rsid w:val="006B1310"/>
    <w:rsid w:val="006B3146"/>
    <w:rsid w:val="006D5B42"/>
    <w:rsid w:val="006E4B94"/>
    <w:rsid w:val="00705944"/>
    <w:rsid w:val="00706247"/>
    <w:rsid w:val="00741202"/>
    <w:rsid w:val="0075155B"/>
    <w:rsid w:val="00754180"/>
    <w:rsid w:val="00787CAF"/>
    <w:rsid w:val="007F5083"/>
    <w:rsid w:val="00805A8E"/>
    <w:rsid w:val="00816216"/>
    <w:rsid w:val="00834D92"/>
    <w:rsid w:val="0086393B"/>
    <w:rsid w:val="0087734B"/>
    <w:rsid w:val="008C2A66"/>
    <w:rsid w:val="008F29DB"/>
    <w:rsid w:val="00915093"/>
    <w:rsid w:val="00945A6A"/>
    <w:rsid w:val="009B7B39"/>
    <w:rsid w:val="009C09BA"/>
    <w:rsid w:val="009C4DED"/>
    <w:rsid w:val="009D5933"/>
    <w:rsid w:val="009F2555"/>
    <w:rsid w:val="00A153CF"/>
    <w:rsid w:val="00A27361"/>
    <w:rsid w:val="00A35217"/>
    <w:rsid w:val="00A763C5"/>
    <w:rsid w:val="00A85D9A"/>
    <w:rsid w:val="00AB1A88"/>
    <w:rsid w:val="00AE3185"/>
    <w:rsid w:val="00B03455"/>
    <w:rsid w:val="00B074C5"/>
    <w:rsid w:val="00B9624E"/>
    <w:rsid w:val="00BD6628"/>
    <w:rsid w:val="00BD768D"/>
    <w:rsid w:val="00C0146B"/>
    <w:rsid w:val="00C02A86"/>
    <w:rsid w:val="00C348B5"/>
    <w:rsid w:val="00C45237"/>
    <w:rsid w:val="00C45DBA"/>
    <w:rsid w:val="00C60BFA"/>
    <w:rsid w:val="00C61F8E"/>
    <w:rsid w:val="00CD1A28"/>
    <w:rsid w:val="00CD79FF"/>
    <w:rsid w:val="00D525AC"/>
    <w:rsid w:val="00D87AFA"/>
    <w:rsid w:val="00DA44A5"/>
    <w:rsid w:val="00DA614C"/>
    <w:rsid w:val="00E33AC9"/>
    <w:rsid w:val="00E474DB"/>
    <w:rsid w:val="00E83E4B"/>
    <w:rsid w:val="00E8494C"/>
    <w:rsid w:val="00EC3D9F"/>
    <w:rsid w:val="00ED2268"/>
    <w:rsid w:val="00ED38E8"/>
    <w:rsid w:val="00EE382E"/>
    <w:rsid w:val="00EE42A8"/>
    <w:rsid w:val="00F31582"/>
    <w:rsid w:val="00F5028C"/>
    <w:rsid w:val="00F52D1C"/>
    <w:rsid w:val="00F53AF2"/>
    <w:rsid w:val="00F86AA5"/>
    <w:rsid w:val="00FA0765"/>
    <w:rsid w:val="00FE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45752"/>
  <w15:chartTrackingRefBased/>
  <w15:docId w15:val="{5F37AE7D-ACCE-44A9-8EF7-70FC709A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character" w:styleId="Strong">
    <w:name w:val="Strong"/>
    <w:basedOn w:val="DefaultParagraphFont"/>
    <w:uiPriority w:val="22"/>
    <w:qFormat/>
    <w:rsid w:val="00A153C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67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sanianabilasalsabil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nia.nese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Restauran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59671A-2D4C-49CD-89A3-77E54A001B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</Template>
  <TotalTime>6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sania nabila</dc:creator>
  <cp:keywords/>
  <cp:lastModifiedBy>sania nabila</cp:lastModifiedBy>
  <cp:revision>5</cp:revision>
  <dcterms:created xsi:type="dcterms:W3CDTF">2025-04-10T18:00:00Z</dcterms:created>
  <dcterms:modified xsi:type="dcterms:W3CDTF">2025-05-02T10:09:00Z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